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123" w:type="dxa"/>
        <w:jc w:val="center"/>
        <w:tblLook w:val="01E0"/>
      </w:tblPr>
      <w:tblGrid>
        <w:gridCol w:w="5360"/>
        <w:gridCol w:w="395"/>
        <w:gridCol w:w="2684"/>
        <w:gridCol w:w="2684"/>
      </w:tblGrid>
      <w:tr w:rsidR="00C41921" w:rsidTr="008B7F28">
        <w:trPr>
          <w:trHeight w:hRule="exact" w:val="7201"/>
          <w:jc w:val="center"/>
        </w:trPr>
        <w:tc>
          <w:tcPr>
            <w:tcW w:w="11123" w:type="dxa"/>
            <w:gridSpan w:val="4"/>
          </w:tcPr>
          <w:p w:rsidR="00C41921" w:rsidRPr="00F75170" w:rsidRDefault="00C41921" w:rsidP="00113C37">
            <w:pPr>
              <w:rPr>
                <w:sz w:val="12"/>
                <w:szCs w:val="12"/>
              </w:rPr>
            </w:pPr>
            <w:r>
              <w:rPr>
                <w:noProof/>
                <w:lang w:eastAsia="pt-BR"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26" type="#_x0000_t136" style="position:absolute;margin-left:147.35pt;margin-top:2.25pt;width:251.95pt;height:40.15pt;z-index:251658752" o:allowoverlap="f" fillcolor="black">
                  <v:fill color2="black" rotate="t"/>
                  <v:shadow color="#868686"/>
                  <v:textpath style="font-family:&quot;Monotype Corsiva&quot;;font-size:24pt;font-weight:bold;v-text-kern:t" trim="t" fitpath="t" string="COLÉGIO PEDRO II"/>
                </v:shape>
              </w:pict>
            </w:r>
          </w:p>
          <w:p w:rsidR="00C41921" w:rsidRPr="00F75170" w:rsidRDefault="00C41921" w:rsidP="00F75170">
            <w:pPr>
              <w:jc w:val="center"/>
              <w:rPr>
                <w:sz w:val="12"/>
                <w:szCs w:val="12"/>
              </w:rPr>
            </w:pPr>
          </w:p>
          <w:p w:rsidR="00C41921" w:rsidRPr="00F75170" w:rsidRDefault="00C41921" w:rsidP="00F75170">
            <w:pPr>
              <w:jc w:val="center"/>
              <w:rPr>
                <w:rFonts w:ascii="Monotype Corsiva" w:hAnsi="Monotype Corsiva"/>
                <w:b/>
                <w:sz w:val="16"/>
                <w:szCs w:val="16"/>
              </w:rPr>
            </w:pPr>
          </w:p>
          <w:p w:rsidR="00C41921" w:rsidRDefault="00C41921" w:rsidP="00064C97">
            <w:pPr>
              <w:spacing w:line="276" w:lineRule="auto"/>
              <w:jc w:val="center"/>
              <w:rPr>
                <w:noProof/>
                <w:lang w:eastAsia="pt-BR" w:bidi="ar-SA"/>
              </w:rPr>
            </w:pPr>
            <w:r>
              <w:rPr>
                <w:noProof/>
                <w:lang w:eastAsia="pt-BR" w:bidi="ar-SA"/>
              </w:rPr>
              <w:pict>
                <v:shape id="_x0000_s1027" type="#_x0000_t136" style="position:absolute;left:0;text-align:left;margin-left:165.6pt;margin-top:261.45pt;width:204.75pt;height:29.25pt;z-index:251657728" o:allowoverlap="f" fillcolor="black">
                  <v:fill color2="black" rotate="t"/>
                  <v:shadow color="#868686"/>
                  <v:textpath style="font-family:&quot;Monotype Corsiva&quot;;font-size:24pt;font-weight:bold;v-text-kern:t" trim="t" fitpath="t" string="U. E. Engenho Novo II"/>
                </v:shape>
              </w:pict>
            </w:r>
            <w:r w:rsidRPr="00A50416">
              <w:rPr>
                <w:noProof/>
                <w:lang w:eastAsia="pt-BR" w:bidi="ar-S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6" o:spid="_x0000_i1025" type="#_x0000_t75" alt="cópia recortada" style="width:500.25pt;height:284.25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">
                  <v:imagedata r:id="rId5" o:title="" croptop="-216f" cropbottom="-296f" cropright="-85f"/>
                  <o:lock v:ext="edit" aspectratio="f"/>
                </v:shape>
              </w:pict>
            </w:r>
          </w:p>
          <w:p w:rsidR="00C41921" w:rsidRPr="00325B2B" w:rsidRDefault="00C41921" w:rsidP="00F75170">
            <w:pPr>
              <w:jc w:val="center"/>
            </w:pPr>
            <w:r>
              <w:rPr>
                <w:noProof/>
                <w:lang w:eastAsia="pt-BR" w:bidi="ar-SA"/>
              </w:rPr>
              <w:pict>
                <v:line id="Line 8" o:spid="_x0000_s1028" style="position:absolute;left:0;text-align:left;z-index:251654656;visibility:visible;mso-wrap-distance-top:-3e-5mm;mso-wrap-distance-bottom:-3e-5mm" from="42.85pt,31.5pt" to="503.6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" strokecolor="#737373" strokeweight="1pt"/>
              </w:pict>
            </w:r>
            <w:r w:rsidRPr="006102F7">
              <w:pict>
                <v:shape id="_x0000_i1026" type="#_x0000_t136" style="width:445.5pt;height:28.5pt" o:allowoverlap="f" fillcolor="#737373" stroked="f" strokecolor="#333">
                  <v:fill color2="black" rotate="t" focus="-50%" type="gradient"/>
                  <v:shadow color="#868686"/>
                  <v:textpath style="font-family:&quot;Monotype Corsiva&quot;;font-size:28pt;font-weight:bold;v-text-kern:t" trim="t" fitpath="t" string="Formatura PROEJA 2011"/>
                </v:shape>
              </w:pict>
            </w:r>
          </w:p>
        </w:tc>
      </w:tr>
      <w:tr w:rsidR="00C41921" w:rsidTr="008B7F28">
        <w:trPr>
          <w:trHeight w:hRule="exact" w:val="1134"/>
          <w:jc w:val="center"/>
        </w:trPr>
        <w:tc>
          <w:tcPr>
            <w:tcW w:w="11123" w:type="dxa"/>
            <w:gridSpan w:val="4"/>
          </w:tcPr>
          <w:p w:rsidR="00C41921" w:rsidRPr="00F75170" w:rsidRDefault="00C41921" w:rsidP="00735501">
            <w:pPr>
              <w:rPr>
                <w:b/>
                <w:kern w:val="20"/>
                <w:sz w:val="21"/>
                <w:szCs w:val="21"/>
              </w:rPr>
            </w:pPr>
          </w:p>
        </w:tc>
      </w:tr>
      <w:tr w:rsidR="00C41921" w:rsidTr="008B7F28">
        <w:trPr>
          <w:trHeight w:hRule="exact" w:val="7295"/>
          <w:jc w:val="center"/>
        </w:trPr>
        <w:tc>
          <w:tcPr>
            <w:tcW w:w="11123" w:type="dxa"/>
            <w:gridSpan w:val="4"/>
          </w:tcPr>
          <w:p w:rsidR="00C41921" w:rsidRPr="00F75170" w:rsidRDefault="00C41921" w:rsidP="00F75170">
            <w:pPr>
              <w:jc w:val="center"/>
              <w:rPr>
                <w:rFonts w:ascii="Amaze" w:hAnsi="Amaze"/>
                <w:b/>
                <w:kern w:val="20"/>
                <w:sz w:val="20"/>
                <w:szCs w:val="20"/>
              </w:rPr>
            </w:pPr>
          </w:p>
          <w:p w:rsidR="00C41921" w:rsidRPr="00F75170" w:rsidRDefault="00C41921" w:rsidP="00F75170">
            <w:pPr>
              <w:jc w:val="center"/>
              <w:rPr>
                <w:rFonts w:ascii="Amaze" w:hAnsi="Amaze"/>
                <w:b/>
                <w:kern w:val="20"/>
                <w:sz w:val="26"/>
                <w:szCs w:val="32"/>
              </w:rPr>
            </w:pPr>
            <w:r>
              <w:rPr>
                <w:noProof/>
                <w:lang w:eastAsia="pt-BR" w:bidi="ar-SA"/>
              </w:rPr>
              <w:pict>
                <v:shape id="Imagem 15" o:spid="_x0000_s1029" type="#_x0000_t75" alt="logo_novo" style="position:absolute;left:0;text-align:left;margin-left:74.65pt;margin-top:9.35pt;width:404.9pt;height:323.85pt;z-index:-251659776;visibility:visible">
                  <v:imagedata r:id="rId6" o:title="" gain=".5" blacklevel="13107f"/>
                </v:shape>
              </w:pic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Ministro da Educação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Fernando Haddad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Diretora-Geral do Colégio Pedro II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Vera Maria Ferreira Rodrigues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Diretora de Ensino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Anna Cristina Cardozo da Fonseca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Diretora da UEENII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Daisy Lucia Gomes de Oliveira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Diretora Adjunta de Ensino Médio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Eliana Myra de Moraes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Diretor Adjunto / Substituto UEENII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João Luiz Cheble Alves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Diretor Adjunto do 3º Turno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Luis Carlos de Abreu Gomes</w:t>
            </w:r>
          </w:p>
          <w:p w:rsidR="00C41921" w:rsidRPr="00F75170" w:rsidRDefault="00C41921" w:rsidP="00F75170">
            <w:pPr>
              <w:ind w:left="176"/>
              <w:jc w:val="center"/>
              <w:rPr>
                <w:kern w:val="20"/>
                <w:sz w:val="28"/>
                <w:szCs w:val="18"/>
              </w:rPr>
            </w:pPr>
            <w:r w:rsidRPr="00F75170">
              <w:rPr>
                <w:kern w:val="20"/>
                <w:sz w:val="28"/>
                <w:szCs w:val="18"/>
              </w:rPr>
              <w:t>Coordenadora do Proeja</w:t>
            </w:r>
          </w:p>
          <w:p w:rsidR="00C41921" w:rsidRPr="00F75170" w:rsidRDefault="00C41921" w:rsidP="00F75170">
            <w:pPr>
              <w:spacing w:after="100"/>
              <w:ind w:left="176"/>
              <w:jc w:val="center"/>
              <w:rPr>
                <w:b/>
                <w:kern w:val="20"/>
                <w:sz w:val="28"/>
                <w:szCs w:val="18"/>
              </w:rPr>
            </w:pPr>
            <w:r w:rsidRPr="00F75170">
              <w:rPr>
                <w:b/>
                <w:kern w:val="20"/>
                <w:sz w:val="28"/>
                <w:szCs w:val="18"/>
              </w:rPr>
              <w:t>Vera Lúcia Bogéa Borges</w:t>
            </w:r>
          </w:p>
          <w:p w:rsidR="00C41921" w:rsidRPr="00F75170" w:rsidRDefault="00C41921" w:rsidP="00F75170">
            <w:pPr>
              <w:ind w:left="176"/>
              <w:jc w:val="center"/>
              <w:rPr>
                <w:b/>
                <w:kern w:val="20"/>
                <w:sz w:val="26"/>
                <w:szCs w:val="18"/>
              </w:rPr>
            </w:pPr>
          </w:p>
          <w:p w:rsidR="00C41921" w:rsidRDefault="00C41921" w:rsidP="00F75170">
            <w:pPr>
              <w:spacing w:line="360" w:lineRule="auto"/>
              <w:jc w:val="center"/>
            </w:pPr>
          </w:p>
        </w:tc>
      </w:tr>
      <w:tr w:rsidR="00C41921" w:rsidTr="008B7F28">
        <w:trPr>
          <w:trHeight w:hRule="exact" w:val="7201"/>
          <w:jc w:val="center"/>
        </w:trPr>
        <w:tc>
          <w:tcPr>
            <w:tcW w:w="11123" w:type="dxa"/>
            <w:gridSpan w:val="4"/>
          </w:tcPr>
          <w:p w:rsidR="00C41921" w:rsidRPr="00747E14" w:rsidRDefault="00C41921" w:rsidP="00F75170">
            <w:pPr>
              <w:jc w:val="center"/>
            </w:pPr>
            <w:r w:rsidRPr="00A50416">
              <w:rPr>
                <w:noProof/>
                <w:lang w:eastAsia="pt-BR" w:bidi="ar-SA"/>
              </w:rPr>
              <w:pict>
                <v:shape id="Imagem 24" o:spid="_x0000_i1027" type="#_x0000_t75" alt="logo_novo" style="width:84pt;height:66.75pt;visibility:visible">
                  <v:imagedata r:id="rId7" o:title=""/>
                </v:shape>
              </w:pict>
            </w:r>
          </w:p>
          <w:p w:rsidR="00C41921" w:rsidRPr="00F75170" w:rsidRDefault="00C41921" w:rsidP="00F75170">
            <w:pPr>
              <w:jc w:val="center"/>
            </w:pPr>
            <w:r w:rsidRPr="00F75170">
              <w:rPr>
                <w:sz w:val="22"/>
              </w:rPr>
              <w:t>MINISTÉRIO DA EDUCAÇÃO</w:t>
            </w:r>
          </w:p>
          <w:p w:rsidR="00C41921" w:rsidRPr="00F75170" w:rsidRDefault="00C41921" w:rsidP="00F75170">
            <w:pPr>
              <w:jc w:val="center"/>
              <w:rPr>
                <w:sz w:val="34"/>
              </w:rPr>
            </w:pPr>
            <w:r w:rsidRPr="00F75170">
              <w:rPr>
                <w:sz w:val="34"/>
              </w:rPr>
              <w:t>COLÉGIO PEDRO II</w:t>
            </w:r>
          </w:p>
          <w:p w:rsidR="00C41921" w:rsidRPr="00F75170" w:rsidRDefault="00C41921" w:rsidP="00F75170">
            <w:pPr>
              <w:jc w:val="center"/>
            </w:pPr>
            <w:r w:rsidRPr="00F75170">
              <w:rPr>
                <w:sz w:val="22"/>
              </w:rPr>
              <w:t>U. E. ENGENHO NOVO II</w:t>
            </w:r>
          </w:p>
          <w:p w:rsidR="00C41921" w:rsidRPr="00F75170" w:rsidRDefault="00C41921" w:rsidP="00F75170">
            <w:pPr>
              <w:jc w:val="center"/>
            </w:pPr>
          </w:p>
          <w:p w:rsidR="00C41921" w:rsidRPr="00F75170" w:rsidRDefault="00C41921" w:rsidP="00DC066E">
            <w:pPr>
              <w:ind w:left="408" w:right="741"/>
              <w:jc w:val="center"/>
              <w:rPr>
                <w:i/>
                <w:noProof/>
              </w:rPr>
            </w:pPr>
            <w:r w:rsidRPr="00F75170">
              <w:rPr>
                <w:i/>
                <w:noProof/>
                <w:sz w:val="22"/>
              </w:rPr>
              <w:t xml:space="preserve">Tenho o prazer de convidar V.S.ª para a Cerimônia de Formatura da fase teórica do Curso Técnico em Manutenção e Suporte em Informática – PROEJA a realizar-se no dia </w:t>
            </w:r>
            <w:smartTag w:uri="urn:schemas-microsoft-com:office:smarttags" w:element="date">
              <w:smartTagPr>
                <w:attr w:name="Year" w:val="2012"/>
                <w:attr w:name="Day" w:val="18"/>
                <w:attr w:name="Month" w:val="1"/>
                <w:attr w:name="ls" w:val="trans"/>
              </w:smartTagPr>
              <w:r>
                <w:rPr>
                  <w:i/>
                  <w:noProof/>
                  <w:sz w:val="22"/>
                </w:rPr>
                <w:t>18</w:t>
              </w:r>
              <w:r w:rsidRPr="00F75170">
                <w:rPr>
                  <w:i/>
                  <w:noProof/>
                  <w:sz w:val="22"/>
                </w:rPr>
                <w:t xml:space="preserve"> de </w:t>
              </w:r>
              <w:r>
                <w:rPr>
                  <w:i/>
                  <w:noProof/>
                  <w:sz w:val="22"/>
                </w:rPr>
                <w:t xml:space="preserve">janeiro </w:t>
              </w:r>
              <w:r w:rsidRPr="00F75170">
                <w:rPr>
                  <w:i/>
                  <w:noProof/>
                  <w:sz w:val="22"/>
                </w:rPr>
                <w:t>de 20</w:t>
              </w:r>
              <w:r>
                <w:rPr>
                  <w:i/>
                  <w:noProof/>
                  <w:sz w:val="22"/>
                </w:rPr>
                <w:t>12</w:t>
              </w:r>
            </w:smartTag>
            <w:r w:rsidRPr="00F75170">
              <w:rPr>
                <w:i/>
                <w:noProof/>
                <w:sz w:val="22"/>
              </w:rPr>
              <w:t xml:space="preserve">, às </w:t>
            </w:r>
            <w:r>
              <w:rPr>
                <w:i/>
                <w:noProof/>
                <w:sz w:val="22"/>
              </w:rPr>
              <w:t>19 horas</w:t>
            </w:r>
            <w:r w:rsidRPr="00F75170">
              <w:rPr>
                <w:i/>
                <w:noProof/>
                <w:sz w:val="22"/>
              </w:rPr>
              <w:t>, na Unidade Escolar Engenho Novo II - Rua Barão do Bom Retiro, 726 – Engenho Novo.</w:t>
            </w:r>
          </w:p>
          <w:p w:rsidR="00C41921" w:rsidRPr="00F75170" w:rsidRDefault="00C41921" w:rsidP="00DC066E">
            <w:pPr>
              <w:jc w:val="center"/>
              <w:rPr>
                <w:sz w:val="16"/>
                <w:szCs w:val="16"/>
              </w:rPr>
            </w:pPr>
          </w:p>
          <w:p w:rsidR="00C41921" w:rsidRPr="00F75170" w:rsidRDefault="00C41921" w:rsidP="00DC066E">
            <w:pPr>
              <w:jc w:val="center"/>
              <w:rPr>
                <w:sz w:val="16"/>
                <w:szCs w:val="16"/>
              </w:rPr>
            </w:pPr>
          </w:p>
          <w:p w:rsidR="00C41921" w:rsidRDefault="00C41921" w:rsidP="00DC066E">
            <w:pPr>
              <w:tabs>
                <w:tab w:val="left" w:pos="4680"/>
              </w:tabs>
              <w:jc w:val="center"/>
              <w:rPr>
                <w:rFonts w:cs="Times New Roman"/>
                <w:i/>
              </w:rPr>
            </w:pPr>
            <w:r w:rsidRPr="00F75170">
              <w:rPr>
                <w:rFonts w:cs="Times New Roman"/>
                <w:i/>
                <w:sz w:val="22"/>
                <w:szCs w:val="22"/>
              </w:rPr>
              <w:t>_________________________________________</w:t>
            </w:r>
          </w:p>
          <w:p w:rsidR="00C41921" w:rsidRPr="00F75170" w:rsidRDefault="00C41921" w:rsidP="00DC066E">
            <w:pPr>
              <w:tabs>
                <w:tab w:val="left" w:pos="4680"/>
              </w:tabs>
              <w:jc w:val="center"/>
              <w:rPr>
                <w:rFonts w:cs="Times New Roman"/>
                <w:i/>
              </w:rPr>
            </w:pPr>
            <w:r>
              <w:rPr>
                <w:noProof/>
                <w:lang w:eastAsia="pt-BR" w:bidi="ar-SA"/>
              </w:rPr>
              <w:pict>
                <v:shape id="Imagem 12" o:spid="_x0000_s1030" type="#_x0000_t75" alt="IMG_0320[1]a" style="position:absolute;left:0;text-align:left;margin-left:321.65pt;margin-top:19.5pt;width:217.45pt;height:155.05pt;z-index:251660800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">
                  <v:imagedata r:id="rId8" o:title=""/>
                  <o:lock v:ext="edit" aspectratio="f"/>
                  <w10:wrap type="square"/>
                </v:shape>
              </w:pict>
            </w:r>
            <w:r w:rsidRPr="00F75170">
              <w:rPr>
                <w:rFonts w:cs="Times New Roman"/>
                <w:i/>
                <w:sz w:val="22"/>
                <w:szCs w:val="22"/>
              </w:rPr>
              <w:t>Assinatura do Formando</w:t>
            </w:r>
          </w:p>
          <w:p w:rsidR="00C41921" w:rsidRPr="00F75170" w:rsidRDefault="00C41921" w:rsidP="002563C1">
            <w:pPr>
              <w:jc w:val="center"/>
            </w:pPr>
          </w:p>
          <w:p w:rsidR="00C41921" w:rsidRPr="00F75170" w:rsidRDefault="00C41921" w:rsidP="00F75170">
            <w:pPr>
              <w:jc w:val="center"/>
              <w:rPr>
                <w:sz w:val="20"/>
                <w:szCs w:val="20"/>
              </w:rPr>
            </w:pPr>
          </w:p>
          <w:p w:rsidR="00C41921" w:rsidRPr="00F75170" w:rsidRDefault="00C41921" w:rsidP="00F75170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 w:bidi="ar-SA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1" type="#_x0000_t202" style="position:absolute;left:0;text-align:left;margin-left:28.6pt;margin-top:3pt;width:252.2pt;height:117.3pt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" filled="f" strokecolor="#494949" strokeweight="3pt">
                  <v:stroke linestyle="thinThin"/>
                  <v:shadow on="t" opacity=".5" offset="6pt,6pt"/>
                  <v:textbox>
                    <w:txbxContent>
                      <w:p w:rsidR="00C41921" w:rsidRPr="00C5038A" w:rsidRDefault="00C41921" w:rsidP="00BF2F3A">
                        <w:pPr>
                          <w:spacing w:before="100"/>
                          <w:jc w:val="center"/>
                          <w:rPr>
                            <w:rFonts w:ascii="Monotype Corsiva" w:hAnsi="Monotype Corsiva"/>
                            <w:b/>
                            <w:smallCaps/>
                            <w:kern w:val="24"/>
                            <w:sz w:val="32"/>
                          </w:rPr>
                        </w:pPr>
                        <w:r w:rsidRPr="00C5038A">
                          <w:rPr>
                            <w:rFonts w:ascii="Monotype Corsiva" w:hAnsi="Monotype Corsiva"/>
                            <w:b/>
                            <w:smallCaps/>
                            <w:kern w:val="24"/>
                            <w:sz w:val="32"/>
                          </w:rPr>
                          <w:t>Juramento</w:t>
                        </w:r>
                      </w:p>
                      <w:p w:rsidR="00C41921" w:rsidRPr="00C5038A" w:rsidRDefault="00C41921" w:rsidP="00BF2F3A">
                        <w:pPr>
                          <w:jc w:val="center"/>
                          <w:rPr>
                            <w:smallCaps/>
                            <w:szCs w:val="20"/>
                          </w:rPr>
                        </w:pPr>
                        <w:r w:rsidRPr="00C5038A">
                          <w:rPr>
                            <w:rFonts w:ascii="Edwardian Script ITC" w:hAnsi="Edwardian Script ITC"/>
                            <w:sz w:val="38"/>
                            <w:szCs w:val="32"/>
                          </w:rPr>
                          <w:t xml:space="preserve">  </w:t>
                        </w:r>
                      </w:p>
                      <w:p w:rsidR="00C41921" w:rsidRPr="00C5038A" w:rsidRDefault="00C41921" w:rsidP="00BF2F3A">
                        <w:pPr>
                          <w:spacing w:after="60"/>
                          <w:jc w:val="center"/>
                          <w:rPr>
                            <w:rFonts w:ascii="Monotype Corsiva" w:hAnsi="Monotype Corsiva"/>
                            <w:kern w:val="24"/>
                          </w:rPr>
                        </w:pPr>
                        <w:r w:rsidRPr="00C5038A">
                          <w:rPr>
                            <w:rFonts w:ascii="Monotype Corsiva" w:hAnsi="Monotype Corsiva"/>
                            <w:kern w:val="24"/>
                            <w:szCs w:val="22"/>
                          </w:rPr>
                          <w:t>Prometo respeitar as leis do Brasil</w:t>
                        </w:r>
                      </w:p>
                      <w:p w:rsidR="00C41921" w:rsidRPr="00C5038A" w:rsidRDefault="00C41921" w:rsidP="00BF2F3A">
                        <w:pPr>
                          <w:spacing w:after="60"/>
                          <w:jc w:val="center"/>
                          <w:rPr>
                            <w:rFonts w:ascii="Monotype Corsiva" w:hAnsi="Monotype Corsiva"/>
                            <w:kern w:val="24"/>
                          </w:rPr>
                        </w:pPr>
                        <w:r w:rsidRPr="00C5038A">
                          <w:rPr>
                            <w:rFonts w:ascii="Monotype Corsiva" w:hAnsi="Monotype Corsiva"/>
                            <w:kern w:val="24"/>
                            <w:szCs w:val="22"/>
                          </w:rPr>
                          <w:t>e concorrer com zelo e dedicação</w:t>
                        </w:r>
                      </w:p>
                      <w:p w:rsidR="00C41921" w:rsidRPr="00C5038A" w:rsidRDefault="00C41921" w:rsidP="00BF2F3A">
                        <w:pPr>
                          <w:spacing w:after="60"/>
                          <w:jc w:val="center"/>
                          <w:rPr>
                            <w:rFonts w:ascii="Monotype Corsiva" w:hAnsi="Monotype Corsiva"/>
                            <w:kern w:val="24"/>
                          </w:rPr>
                        </w:pPr>
                        <w:r w:rsidRPr="00C5038A">
                          <w:rPr>
                            <w:rFonts w:ascii="Monotype Corsiva" w:hAnsi="Monotype Corsiva"/>
                            <w:kern w:val="24"/>
                            <w:szCs w:val="22"/>
                          </w:rPr>
                          <w:t>para o progresso das ciências</w:t>
                        </w:r>
                      </w:p>
                      <w:p w:rsidR="00C41921" w:rsidRPr="00C5038A" w:rsidRDefault="00C41921" w:rsidP="00BF2F3A">
                        <w:pPr>
                          <w:jc w:val="center"/>
                          <w:rPr>
                            <w:sz w:val="26"/>
                          </w:rPr>
                        </w:pPr>
                        <w:r w:rsidRPr="00C5038A">
                          <w:rPr>
                            <w:rFonts w:ascii="Monotype Corsiva" w:hAnsi="Monotype Corsiva"/>
                            <w:kern w:val="24"/>
                            <w:szCs w:val="22"/>
                          </w:rPr>
                          <w:t>e das letras em minha pátria.</w:t>
                        </w:r>
                      </w:p>
                    </w:txbxContent>
                  </v:textbox>
                </v:shape>
              </w:pict>
            </w:r>
          </w:p>
          <w:p w:rsidR="00C41921" w:rsidRPr="00F75170" w:rsidRDefault="00C41921" w:rsidP="00F75170">
            <w:pPr>
              <w:jc w:val="center"/>
              <w:rPr>
                <w:sz w:val="20"/>
                <w:szCs w:val="20"/>
              </w:rPr>
            </w:pPr>
          </w:p>
          <w:p w:rsidR="00C41921" w:rsidRPr="00F75170" w:rsidRDefault="00C41921" w:rsidP="00F75170">
            <w:pPr>
              <w:jc w:val="center"/>
              <w:rPr>
                <w:sz w:val="18"/>
              </w:rPr>
            </w:pPr>
          </w:p>
          <w:p w:rsidR="00C41921" w:rsidRPr="00593F87" w:rsidRDefault="00C41921" w:rsidP="00735501"/>
        </w:tc>
      </w:tr>
      <w:tr w:rsidR="00C41921" w:rsidTr="008B7F28">
        <w:trPr>
          <w:trHeight w:hRule="exact" w:val="1134"/>
          <w:jc w:val="center"/>
        </w:trPr>
        <w:tc>
          <w:tcPr>
            <w:tcW w:w="11123" w:type="dxa"/>
            <w:gridSpan w:val="4"/>
          </w:tcPr>
          <w:p w:rsidR="00C41921" w:rsidRPr="00F75170" w:rsidRDefault="00C41921" w:rsidP="00F75170">
            <w:pPr>
              <w:tabs>
                <w:tab w:val="left" w:pos="4680"/>
              </w:tabs>
              <w:jc w:val="center"/>
              <w:rPr>
                <w:rFonts w:cs="Times New Roman"/>
                <w:b/>
                <w:i/>
                <w:sz w:val="14"/>
              </w:rPr>
            </w:pPr>
          </w:p>
        </w:tc>
      </w:tr>
      <w:tr w:rsidR="00C41921" w:rsidTr="008B7F28">
        <w:trPr>
          <w:trHeight w:hRule="exact" w:val="1259"/>
          <w:jc w:val="center"/>
        </w:trPr>
        <w:tc>
          <w:tcPr>
            <w:tcW w:w="11123" w:type="dxa"/>
            <w:gridSpan w:val="4"/>
          </w:tcPr>
          <w:p w:rsidR="00C41921" w:rsidRPr="00F75170" w:rsidRDefault="00C41921" w:rsidP="00F75170">
            <w:pPr>
              <w:tabs>
                <w:tab w:val="left" w:pos="4680"/>
              </w:tabs>
              <w:jc w:val="center"/>
              <w:rPr>
                <w:rFonts w:cs="Times New Roman"/>
                <w:b/>
                <w:i/>
                <w:sz w:val="18"/>
              </w:rPr>
            </w:pPr>
            <w:r w:rsidRPr="00F75170">
              <w:rPr>
                <w:rFonts w:cs="Times New Roman"/>
                <w:b/>
                <w:i/>
                <w:sz w:val="18"/>
              </w:rPr>
              <w:t>Paraninfo</w:t>
            </w:r>
          </w:p>
          <w:p w:rsidR="00C41921" w:rsidRPr="000B4A95" w:rsidRDefault="00C41921" w:rsidP="00B10408">
            <w:pPr>
              <w:jc w:val="center"/>
              <w:rPr>
                <w:rFonts w:cs="Times New Roman"/>
                <w:kern w:val="18"/>
                <w:sz w:val="18"/>
                <w:szCs w:val="18"/>
                <w:lang w:val="af-ZA"/>
              </w:rPr>
            </w:pPr>
            <w:r w:rsidRPr="000B4A95">
              <w:rPr>
                <w:rFonts w:cs="Times New Roman"/>
                <w:kern w:val="18"/>
                <w:sz w:val="18"/>
                <w:szCs w:val="18"/>
                <w:lang w:val="af-ZA"/>
              </w:rPr>
              <w:t>Wilson Santos Braga</w:t>
            </w:r>
          </w:p>
          <w:p w:rsidR="00C41921" w:rsidRPr="00F75170" w:rsidRDefault="00C41921" w:rsidP="00F75170">
            <w:pPr>
              <w:jc w:val="center"/>
              <w:rPr>
                <w:sz w:val="16"/>
              </w:rPr>
            </w:pPr>
          </w:p>
          <w:p w:rsidR="00C41921" w:rsidRPr="00F75170" w:rsidRDefault="00C41921" w:rsidP="00F75170">
            <w:pPr>
              <w:tabs>
                <w:tab w:val="left" w:pos="4680"/>
              </w:tabs>
              <w:jc w:val="center"/>
              <w:rPr>
                <w:rFonts w:cs="Times New Roman"/>
                <w:b/>
                <w:i/>
                <w:sz w:val="18"/>
              </w:rPr>
            </w:pPr>
            <w:r>
              <w:rPr>
                <w:rFonts w:cs="Times New Roman"/>
                <w:b/>
                <w:i/>
                <w:sz w:val="18"/>
              </w:rPr>
              <w:t>Aluno Orador</w:t>
            </w:r>
          </w:p>
          <w:p w:rsidR="00C41921" w:rsidRPr="000B4A95" w:rsidRDefault="00C41921" w:rsidP="00B10408">
            <w:pPr>
              <w:jc w:val="center"/>
              <w:rPr>
                <w:rFonts w:cs="Times New Roman"/>
                <w:kern w:val="18"/>
                <w:sz w:val="18"/>
                <w:szCs w:val="18"/>
                <w:lang w:val="af-ZA"/>
              </w:rPr>
            </w:pPr>
            <w:r w:rsidRPr="000B4A95">
              <w:rPr>
                <w:rFonts w:cs="Times New Roman"/>
                <w:kern w:val="18"/>
                <w:sz w:val="18"/>
                <w:szCs w:val="18"/>
                <w:lang w:val="af-ZA"/>
              </w:rPr>
              <w:t>Edson Siqueira Vaz</w:t>
            </w:r>
          </w:p>
          <w:p w:rsidR="00C41921" w:rsidRPr="00F75170" w:rsidRDefault="00C41921" w:rsidP="00B10408">
            <w:pPr>
              <w:tabs>
                <w:tab w:val="left" w:pos="4680"/>
              </w:tabs>
              <w:jc w:val="center"/>
              <w:rPr>
                <w:sz w:val="14"/>
              </w:rPr>
            </w:pPr>
          </w:p>
        </w:tc>
      </w:tr>
      <w:tr w:rsidR="00C41921" w:rsidTr="008B7F28">
        <w:trPr>
          <w:trHeight w:val="236"/>
          <w:jc w:val="center"/>
        </w:trPr>
        <w:tc>
          <w:tcPr>
            <w:tcW w:w="5360" w:type="dxa"/>
            <w:vMerge w:val="restart"/>
          </w:tcPr>
          <w:p w:rsidR="00C41921" w:rsidRPr="00F75170" w:rsidRDefault="00C41921" w:rsidP="00F75170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  <w:szCs w:val="20"/>
              </w:rPr>
            </w:pPr>
            <w:r>
              <w:rPr>
                <w:rFonts w:cs="Times New Roman"/>
                <w:b/>
                <w:smallCaps/>
                <w:kern w:val="15"/>
                <w:sz w:val="18"/>
                <w:szCs w:val="20"/>
              </w:rPr>
              <w:t>Turma</w:t>
            </w:r>
            <w:r w:rsidRPr="00F75170">
              <w:rPr>
                <w:rFonts w:cs="Times New Roman"/>
                <w:b/>
                <w:smallCaps/>
                <w:kern w:val="15"/>
                <w:sz w:val="18"/>
                <w:szCs w:val="20"/>
              </w:rPr>
              <w:t xml:space="preserve"> PI301</w:t>
            </w:r>
          </w:p>
          <w:p w:rsidR="00C41921" w:rsidRPr="00F75170" w:rsidRDefault="00C41921" w:rsidP="00F75170">
            <w:pPr>
              <w:jc w:val="center"/>
              <w:rPr>
                <w:sz w:val="16"/>
                <w:szCs w:val="18"/>
                <w:lang w:val="af-ZA"/>
              </w:rPr>
            </w:pP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Abigail Silveira 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Anacelia Josefa Felix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Ana Maria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a Conceição Farias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a Costa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Ana Rita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e Lima Fonseca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Antonio Denis Leo A.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a Silva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Antonio Rafael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os Santos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Bianca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e Fátima Ferreira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Cecilia Maria Caieira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e Sá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Cristiano Lippmã Brito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Edson Siqueira Vaz 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Eduardo Guedes Rangel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a Silva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Gleice Lopes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e Carvalho 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Laura Maria Viana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Leandro Luiz Souza Vieira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Luiza Saraiva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a Costa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Marcia Regina Barros Osorio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Monica Gusmão Dias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Pedro Henrique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a Silva Zózimo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Sara Nunes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e Freitas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>Vanderleia Ribeiro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 w:rsidRPr="00F75170">
              <w:rPr>
                <w:rFonts w:cs="Times New Roman"/>
                <w:kern w:val="16"/>
                <w:sz w:val="16"/>
                <w:szCs w:val="18"/>
              </w:rPr>
              <w:t xml:space="preserve">Waldeck Gonçalves </w:t>
            </w:r>
            <w:r>
              <w:rPr>
                <w:rFonts w:cs="Times New Roman"/>
                <w:kern w:val="16"/>
                <w:sz w:val="16"/>
                <w:szCs w:val="18"/>
              </w:rPr>
              <w:t>d</w: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e Brito</w:t>
            </w:r>
          </w:p>
          <w:p w:rsidR="00C41921" w:rsidRPr="00F75170" w:rsidRDefault="00C41921" w:rsidP="00F75170">
            <w:pPr>
              <w:tabs>
                <w:tab w:val="num" w:pos="360"/>
              </w:tabs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  <w:r>
              <w:rPr>
                <w:noProof/>
                <w:lang w:eastAsia="pt-BR" w:bidi="ar-SA"/>
              </w:rPr>
              <w:pict>
                <v:shape id="Imagem 36" o:spid="_x0000_s1032" type="#_x0000_t75" style="position:absolute;left:0;text-align:left;margin-left:187.05pt;margin-top:4.7pt;width:169.85pt;height:59.45pt;z-index:-251656704;visibility:visible">
                  <v:imagedata r:id="rId9" o:title=""/>
                </v:shape>
              </w:pict>
            </w:r>
            <w:r w:rsidRPr="00F75170">
              <w:rPr>
                <w:rFonts w:cs="Times New Roman"/>
                <w:kern w:val="16"/>
                <w:sz w:val="16"/>
                <w:szCs w:val="18"/>
              </w:rPr>
              <w:t>Luiz Alexandre Gomes Carioca</w:t>
            </w:r>
          </w:p>
          <w:p w:rsidR="00C41921" w:rsidRPr="00F75170" w:rsidRDefault="00C41921" w:rsidP="00F75170">
            <w:pPr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</w:p>
          <w:p w:rsidR="00C41921" w:rsidRPr="00F75170" w:rsidRDefault="00C41921" w:rsidP="00F75170">
            <w:pPr>
              <w:spacing w:after="20"/>
              <w:jc w:val="center"/>
              <w:rPr>
                <w:rFonts w:cs="Times New Roman"/>
                <w:caps/>
                <w:kern w:val="16"/>
                <w:sz w:val="16"/>
                <w:szCs w:val="18"/>
              </w:rPr>
            </w:pPr>
          </w:p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18"/>
              </w:rPr>
            </w:pPr>
          </w:p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395" w:type="dxa"/>
            <w:vMerge w:val="restart"/>
          </w:tcPr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5368" w:type="dxa"/>
            <w:gridSpan w:val="2"/>
          </w:tcPr>
          <w:p w:rsidR="00C41921" w:rsidRPr="00121599" w:rsidRDefault="00C41921" w:rsidP="001843D2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</w:rPr>
            </w:pPr>
            <w:r>
              <w:rPr>
                <w:rFonts w:cs="Times New Roman"/>
                <w:b/>
                <w:smallCaps/>
                <w:kern w:val="15"/>
                <w:sz w:val="18"/>
              </w:rPr>
              <w:t>Patrono</w:t>
            </w:r>
          </w:p>
        </w:tc>
      </w:tr>
      <w:tr w:rsidR="00C41921" w:rsidTr="008B7F28">
        <w:trPr>
          <w:trHeight w:val="589"/>
          <w:jc w:val="center"/>
        </w:trPr>
        <w:tc>
          <w:tcPr>
            <w:tcW w:w="5360" w:type="dxa"/>
            <w:vMerge/>
          </w:tcPr>
          <w:p w:rsidR="00C41921" w:rsidRPr="00F75170" w:rsidRDefault="00C41921" w:rsidP="00F75170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  <w:szCs w:val="20"/>
              </w:rPr>
            </w:pPr>
          </w:p>
        </w:tc>
        <w:tc>
          <w:tcPr>
            <w:tcW w:w="395" w:type="dxa"/>
            <w:vMerge/>
          </w:tcPr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5368" w:type="dxa"/>
            <w:gridSpan w:val="2"/>
          </w:tcPr>
          <w:p w:rsidR="00C41921" w:rsidRPr="00F30F59" w:rsidRDefault="00C41921" w:rsidP="007258F8">
            <w:pPr>
              <w:jc w:val="center"/>
              <w:rPr>
                <w:rFonts w:ascii="Arial" w:hAnsi="Arial" w:cs="Arial"/>
                <w:lang w:val="af-ZA"/>
              </w:rPr>
            </w:pPr>
            <w:r w:rsidRPr="00F30F59">
              <w:rPr>
                <w:rFonts w:cs="Times New Roman"/>
                <w:kern w:val="18"/>
                <w:sz w:val="18"/>
                <w:szCs w:val="18"/>
                <w:lang w:val="af-ZA"/>
              </w:rPr>
              <w:t>Luiz Inácio Lula da Silva</w:t>
            </w:r>
          </w:p>
        </w:tc>
      </w:tr>
      <w:tr w:rsidR="00C41921" w:rsidTr="008B7F28">
        <w:trPr>
          <w:trHeight w:val="284"/>
          <w:jc w:val="center"/>
        </w:trPr>
        <w:tc>
          <w:tcPr>
            <w:tcW w:w="5360" w:type="dxa"/>
            <w:vMerge/>
          </w:tcPr>
          <w:p w:rsidR="00C41921" w:rsidRPr="00F75170" w:rsidRDefault="00C41921" w:rsidP="00F75170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  <w:szCs w:val="20"/>
              </w:rPr>
            </w:pPr>
          </w:p>
        </w:tc>
        <w:tc>
          <w:tcPr>
            <w:tcW w:w="395" w:type="dxa"/>
            <w:vMerge/>
          </w:tcPr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5368" w:type="dxa"/>
            <w:gridSpan w:val="2"/>
          </w:tcPr>
          <w:p w:rsidR="00C41921" w:rsidRPr="00121599" w:rsidRDefault="00C41921" w:rsidP="001843D2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</w:rPr>
            </w:pPr>
            <w:r>
              <w:rPr>
                <w:rFonts w:cs="Times New Roman"/>
                <w:b/>
                <w:smallCaps/>
                <w:kern w:val="15"/>
                <w:sz w:val="18"/>
              </w:rPr>
              <w:t>Professores</w:t>
            </w:r>
            <w:r w:rsidRPr="00F75170">
              <w:rPr>
                <w:rFonts w:cs="Times New Roman"/>
                <w:b/>
                <w:smallCaps/>
                <w:kern w:val="15"/>
                <w:sz w:val="18"/>
              </w:rPr>
              <w:t xml:space="preserve"> Homenageados</w:t>
            </w:r>
          </w:p>
        </w:tc>
      </w:tr>
      <w:tr w:rsidR="00C41921" w:rsidTr="008B7F28">
        <w:trPr>
          <w:trHeight w:hRule="exact" w:val="2226"/>
          <w:jc w:val="center"/>
        </w:trPr>
        <w:tc>
          <w:tcPr>
            <w:tcW w:w="5360" w:type="dxa"/>
            <w:vMerge/>
          </w:tcPr>
          <w:p w:rsidR="00C41921" w:rsidRPr="00F75170" w:rsidRDefault="00C41921" w:rsidP="00F75170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  <w:szCs w:val="20"/>
              </w:rPr>
            </w:pPr>
          </w:p>
        </w:tc>
        <w:tc>
          <w:tcPr>
            <w:tcW w:w="395" w:type="dxa"/>
            <w:vMerge/>
          </w:tcPr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2684" w:type="dxa"/>
          </w:tcPr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Cássia Cardoso de Miranda </w:t>
            </w:r>
          </w:p>
          <w:p w:rsidR="00C41921" w:rsidRPr="00D32580" w:rsidRDefault="00C41921" w:rsidP="00F1513D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26046F">
              <w:rPr>
                <w:rFonts w:cs="Times New Roman"/>
                <w:sz w:val="18"/>
                <w:szCs w:val="18"/>
                <w:lang w:val="af-ZA"/>
              </w:rPr>
              <w:t>Eduardo José Paz F</w:t>
            </w:r>
            <w:r>
              <w:rPr>
                <w:rFonts w:cs="Times New Roman"/>
                <w:sz w:val="18"/>
                <w:szCs w:val="18"/>
                <w:lang w:val="af-ZA"/>
              </w:rPr>
              <w:t>.</w:t>
            </w:r>
            <w:r w:rsidRPr="0026046F">
              <w:rPr>
                <w:rFonts w:cs="Times New Roman"/>
                <w:sz w:val="18"/>
                <w:szCs w:val="18"/>
                <w:lang w:val="af-ZA"/>
              </w:rPr>
              <w:t xml:space="preserve"> Barreto</w:t>
            </w:r>
          </w:p>
          <w:p w:rsidR="00C41921" w:rsidRPr="000B6E0A" w:rsidRDefault="00C41921" w:rsidP="00F1513D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Fabiano Quintino dos Santos </w:t>
            </w:r>
          </w:p>
          <w:p w:rsidR="00C41921" w:rsidRPr="008A1E62" w:rsidRDefault="00C41921" w:rsidP="00F1513D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8A1E62">
              <w:rPr>
                <w:rFonts w:cs="Times New Roman"/>
                <w:sz w:val="18"/>
                <w:szCs w:val="18"/>
                <w:lang w:val="af-ZA"/>
              </w:rPr>
              <w:t>Flavia Campos F</w:t>
            </w:r>
            <w:r>
              <w:rPr>
                <w:rFonts w:cs="Times New Roman"/>
                <w:sz w:val="18"/>
                <w:szCs w:val="18"/>
                <w:lang w:val="af-ZA"/>
              </w:rPr>
              <w:t>.</w:t>
            </w:r>
            <w:r w:rsidRPr="008A1E62">
              <w:rPr>
                <w:rFonts w:cs="Times New Roman"/>
                <w:sz w:val="18"/>
                <w:szCs w:val="18"/>
                <w:lang w:val="af-ZA"/>
              </w:rPr>
              <w:t xml:space="preserve"> Leandro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Jorge Quintas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José Carlos da Silva Freitas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>Josimar José da Silva</w:t>
            </w:r>
          </w:p>
          <w:p w:rsidR="00C41921" w:rsidRDefault="00C41921" w:rsidP="00895EDB">
            <w:pPr>
              <w:jc w:val="center"/>
              <w:rPr>
                <w:rFonts w:cs="Times New Roman"/>
                <w:sz w:val="16"/>
                <w:szCs w:val="18"/>
                <w:lang w:val="af-ZA"/>
              </w:rPr>
            </w:pPr>
            <w:r w:rsidRPr="000B6E0A">
              <w:rPr>
                <w:rFonts w:cs="Times New Roman"/>
                <w:sz w:val="16"/>
                <w:szCs w:val="18"/>
                <w:lang w:val="af-ZA"/>
              </w:rPr>
              <w:t xml:space="preserve"> Let</w:t>
            </w:r>
            <w:r>
              <w:rPr>
                <w:rFonts w:cs="Times New Roman"/>
                <w:sz w:val="16"/>
                <w:szCs w:val="18"/>
                <w:lang w:val="af-ZA"/>
              </w:rPr>
              <w:t>hícia Ouro de A. M. de Oliveira</w:t>
            </w:r>
          </w:p>
          <w:p w:rsidR="00C41921" w:rsidRPr="00D32580" w:rsidRDefault="00C41921" w:rsidP="005F312C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Luis Carlos de Abreu Gomes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bookmarkStart w:id="0" w:name="_GoBack"/>
            <w:bookmarkEnd w:id="0"/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Marcelo Sant'Ana Lemos </w:t>
            </w:r>
          </w:p>
          <w:p w:rsidR="00C41921" w:rsidRPr="000B6E0A" w:rsidRDefault="00C41921" w:rsidP="00F75170">
            <w:pPr>
              <w:spacing w:line="480" w:lineRule="auto"/>
              <w:jc w:val="center"/>
              <w:rPr>
                <w:rFonts w:cs="Times New Roman"/>
                <w:sz w:val="16"/>
                <w:szCs w:val="20"/>
              </w:rPr>
            </w:pPr>
          </w:p>
        </w:tc>
        <w:tc>
          <w:tcPr>
            <w:tcW w:w="2684" w:type="dxa"/>
          </w:tcPr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Mariana de Souza Martins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Montgomery Oswaldo Miranda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Renato de Carvalho Alves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Solange Garrido da Costa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Stella Regina Campello D. Senna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Teresa de Jesus Manuel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Vera Lucia Bogea Borges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 xml:space="preserve">Walmir Amoedo do Nascimento </w:t>
            </w:r>
          </w:p>
          <w:p w:rsidR="00C41921" w:rsidRPr="000B6E0A" w:rsidRDefault="00C41921" w:rsidP="00895EDB">
            <w:pPr>
              <w:jc w:val="center"/>
              <w:rPr>
                <w:rFonts w:cs="Times New Roman"/>
                <w:b/>
                <w:sz w:val="16"/>
                <w:szCs w:val="18"/>
              </w:rPr>
            </w:pPr>
            <w:r w:rsidRPr="000B6E0A">
              <w:rPr>
                <w:rFonts w:cs="Times New Roman"/>
                <w:sz w:val="18"/>
                <w:szCs w:val="18"/>
                <w:lang w:val="af-ZA"/>
              </w:rPr>
              <w:t>Wilson Santos Braga</w:t>
            </w:r>
          </w:p>
          <w:p w:rsidR="00C41921" w:rsidRPr="000B6E0A" w:rsidRDefault="00C41921" w:rsidP="00F75170">
            <w:pPr>
              <w:spacing w:line="480" w:lineRule="auto"/>
              <w:jc w:val="center"/>
              <w:rPr>
                <w:rFonts w:cs="Times New Roman"/>
                <w:sz w:val="16"/>
                <w:szCs w:val="20"/>
              </w:rPr>
            </w:pPr>
          </w:p>
        </w:tc>
      </w:tr>
      <w:tr w:rsidR="00C41921" w:rsidTr="008B7F28">
        <w:trPr>
          <w:trHeight w:hRule="exact" w:val="282"/>
          <w:jc w:val="center"/>
        </w:trPr>
        <w:tc>
          <w:tcPr>
            <w:tcW w:w="5360" w:type="dxa"/>
            <w:vMerge/>
          </w:tcPr>
          <w:p w:rsidR="00C41921" w:rsidRPr="00F75170" w:rsidRDefault="00C41921" w:rsidP="00F75170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  <w:szCs w:val="20"/>
              </w:rPr>
            </w:pPr>
          </w:p>
        </w:tc>
        <w:tc>
          <w:tcPr>
            <w:tcW w:w="395" w:type="dxa"/>
            <w:vMerge/>
          </w:tcPr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5368" w:type="dxa"/>
            <w:gridSpan w:val="2"/>
          </w:tcPr>
          <w:p w:rsidR="00C41921" w:rsidRPr="00121599" w:rsidRDefault="00C41921" w:rsidP="00121599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</w:rPr>
            </w:pPr>
            <w:r w:rsidRPr="00F75170">
              <w:rPr>
                <w:rFonts w:cs="Times New Roman"/>
                <w:b/>
                <w:smallCaps/>
                <w:kern w:val="15"/>
                <w:sz w:val="18"/>
              </w:rPr>
              <w:t>Funcionários Homenageados</w:t>
            </w:r>
          </w:p>
        </w:tc>
      </w:tr>
      <w:tr w:rsidR="00C41921" w:rsidTr="008B7F28">
        <w:trPr>
          <w:trHeight w:hRule="exact" w:val="2228"/>
          <w:jc w:val="center"/>
        </w:trPr>
        <w:tc>
          <w:tcPr>
            <w:tcW w:w="5360" w:type="dxa"/>
            <w:vMerge/>
          </w:tcPr>
          <w:p w:rsidR="00C41921" w:rsidRPr="00F75170" w:rsidRDefault="00C41921" w:rsidP="00F75170">
            <w:pPr>
              <w:pBdr>
                <w:bottom w:val="single" w:sz="4" w:space="1" w:color="auto"/>
              </w:pBdr>
              <w:jc w:val="center"/>
              <w:rPr>
                <w:rFonts w:cs="Times New Roman"/>
                <w:b/>
                <w:smallCaps/>
                <w:kern w:val="15"/>
                <w:sz w:val="18"/>
                <w:szCs w:val="20"/>
              </w:rPr>
            </w:pPr>
          </w:p>
        </w:tc>
        <w:tc>
          <w:tcPr>
            <w:tcW w:w="395" w:type="dxa"/>
            <w:vMerge/>
          </w:tcPr>
          <w:p w:rsidR="00C41921" w:rsidRPr="00F75170" w:rsidRDefault="00C41921" w:rsidP="00F75170">
            <w:pPr>
              <w:jc w:val="center"/>
              <w:rPr>
                <w:kern w:val="20"/>
                <w:sz w:val="16"/>
                <w:szCs w:val="21"/>
              </w:rPr>
            </w:pPr>
          </w:p>
        </w:tc>
        <w:tc>
          <w:tcPr>
            <w:tcW w:w="2684" w:type="dxa"/>
          </w:tcPr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Bruno dos Santos Siqueira </w:t>
            </w:r>
          </w:p>
          <w:p w:rsidR="00C41921" w:rsidRPr="00D32580" w:rsidRDefault="00C41921" w:rsidP="000431FE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Claudia dos Santos Guedes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Cláudia Soutinho Ribeiro Silva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Dalmo Fialho Simões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Edson Teixeira de Rezende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Gilberto de Sá da Silva </w:t>
            </w:r>
          </w:p>
          <w:p w:rsidR="00C41921" w:rsidRPr="00F35606" w:rsidRDefault="00C41921" w:rsidP="00F75170">
            <w:pPr>
              <w:spacing w:line="480" w:lineRule="auto"/>
              <w:jc w:val="center"/>
              <w:rPr>
                <w:sz w:val="16"/>
                <w:szCs w:val="20"/>
                <w:lang w:val="af-ZA"/>
              </w:rPr>
            </w:pPr>
          </w:p>
        </w:tc>
        <w:tc>
          <w:tcPr>
            <w:tcW w:w="2684" w:type="dxa"/>
          </w:tcPr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Gloria Thereza da Costa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Jorge dos Santos Maria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José Eduardo de Farias </w:t>
            </w:r>
          </w:p>
          <w:p w:rsidR="00C41921" w:rsidRPr="00D32580" w:rsidRDefault="00C41921" w:rsidP="00F35606">
            <w:pPr>
              <w:jc w:val="center"/>
              <w:rPr>
                <w:rFonts w:cs="Times New Roman"/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 xml:space="preserve">Regina Lucia </w:t>
            </w:r>
            <w:r>
              <w:rPr>
                <w:rFonts w:cs="Times New Roman"/>
                <w:sz w:val="18"/>
                <w:szCs w:val="18"/>
                <w:lang w:val="af-ZA"/>
              </w:rPr>
              <w:t>Faig T. P. da Rocha</w:t>
            </w:r>
          </w:p>
          <w:p w:rsidR="00C41921" w:rsidRPr="00463C80" w:rsidRDefault="00C41921" w:rsidP="00F35606">
            <w:pPr>
              <w:jc w:val="center"/>
              <w:rPr>
                <w:sz w:val="18"/>
                <w:szCs w:val="18"/>
                <w:lang w:val="af-ZA"/>
              </w:rPr>
            </w:pPr>
            <w:r w:rsidRPr="00D32580">
              <w:rPr>
                <w:rFonts w:cs="Times New Roman"/>
                <w:sz w:val="18"/>
                <w:szCs w:val="18"/>
                <w:lang w:val="af-ZA"/>
              </w:rPr>
              <w:t>Vera Lucia Martins</w:t>
            </w:r>
          </w:p>
          <w:p w:rsidR="00C41921" w:rsidRPr="00F75170" w:rsidRDefault="00C41921" w:rsidP="00F75170">
            <w:pPr>
              <w:spacing w:line="480" w:lineRule="auto"/>
              <w:jc w:val="center"/>
              <w:rPr>
                <w:sz w:val="16"/>
                <w:szCs w:val="20"/>
              </w:rPr>
            </w:pPr>
          </w:p>
        </w:tc>
      </w:tr>
    </w:tbl>
    <w:p w:rsidR="00C41921" w:rsidRPr="001B7086" w:rsidRDefault="00C41921" w:rsidP="001B7086">
      <w:pPr>
        <w:rPr>
          <w:sz w:val="2"/>
          <w:szCs w:val="2"/>
        </w:rPr>
      </w:pPr>
    </w:p>
    <w:sectPr w:rsidR="00C41921" w:rsidRPr="001B7086" w:rsidSect="00C3042E">
      <w:pgSz w:w="11907" w:h="16840" w:code="9"/>
      <w:pgMar w:top="567" w:right="567" w:bottom="567" w:left="56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maze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F2F3A"/>
    <w:rsid w:val="00024E2E"/>
    <w:rsid w:val="00042FF1"/>
    <w:rsid w:val="000431FE"/>
    <w:rsid w:val="000445EC"/>
    <w:rsid w:val="000502EB"/>
    <w:rsid w:val="00064C97"/>
    <w:rsid w:val="00075D76"/>
    <w:rsid w:val="00077455"/>
    <w:rsid w:val="00094BB6"/>
    <w:rsid w:val="000964CB"/>
    <w:rsid w:val="000B4A95"/>
    <w:rsid w:val="000B6E0A"/>
    <w:rsid w:val="000F2437"/>
    <w:rsid w:val="000F32CC"/>
    <w:rsid w:val="00113C37"/>
    <w:rsid w:val="00121599"/>
    <w:rsid w:val="001232CF"/>
    <w:rsid w:val="00127EBD"/>
    <w:rsid w:val="00135C2A"/>
    <w:rsid w:val="00136D9D"/>
    <w:rsid w:val="00146DAF"/>
    <w:rsid w:val="00151B45"/>
    <w:rsid w:val="00174C97"/>
    <w:rsid w:val="001843D2"/>
    <w:rsid w:val="00186020"/>
    <w:rsid w:val="001B7086"/>
    <w:rsid w:val="001F1CF1"/>
    <w:rsid w:val="001F4B11"/>
    <w:rsid w:val="001F564E"/>
    <w:rsid w:val="00210856"/>
    <w:rsid w:val="00241EEC"/>
    <w:rsid w:val="00244E4B"/>
    <w:rsid w:val="002563C1"/>
    <w:rsid w:val="0026046F"/>
    <w:rsid w:val="00262637"/>
    <w:rsid w:val="00286C6A"/>
    <w:rsid w:val="00287E16"/>
    <w:rsid w:val="002C7BC8"/>
    <w:rsid w:val="002D1470"/>
    <w:rsid w:val="002D61BB"/>
    <w:rsid w:val="0031253C"/>
    <w:rsid w:val="0031558E"/>
    <w:rsid w:val="00323C15"/>
    <w:rsid w:val="00325B2B"/>
    <w:rsid w:val="0033034B"/>
    <w:rsid w:val="0035166E"/>
    <w:rsid w:val="00367301"/>
    <w:rsid w:val="003C39F1"/>
    <w:rsid w:val="003C7A30"/>
    <w:rsid w:val="003D6723"/>
    <w:rsid w:val="003E1A4B"/>
    <w:rsid w:val="003F347E"/>
    <w:rsid w:val="00433C0A"/>
    <w:rsid w:val="00440FFD"/>
    <w:rsid w:val="00463C80"/>
    <w:rsid w:val="004661A4"/>
    <w:rsid w:val="00472CF6"/>
    <w:rsid w:val="0047431C"/>
    <w:rsid w:val="00485586"/>
    <w:rsid w:val="00496CED"/>
    <w:rsid w:val="004A08FE"/>
    <w:rsid w:val="004C3B0A"/>
    <w:rsid w:val="004D346D"/>
    <w:rsid w:val="00537B37"/>
    <w:rsid w:val="00593D8F"/>
    <w:rsid w:val="00593F87"/>
    <w:rsid w:val="005A7951"/>
    <w:rsid w:val="005B3A34"/>
    <w:rsid w:val="005B683D"/>
    <w:rsid w:val="005E4566"/>
    <w:rsid w:val="005F312C"/>
    <w:rsid w:val="006102F7"/>
    <w:rsid w:val="00613C04"/>
    <w:rsid w:val="00655CC6"/>
    <w:rsid w:val="00661332"/>
    <w:rsid w:val="0069593C"/>
    <w:rsid w:val="006A24F1"/>
    <w:rsid w:val="006A59D0"/>
    <w:rsid w:val="006C76B7"/>
    <w:rsid w:val="0070482A"/>
    <w:rsid w:val="007258F8"/>
    <w:rsid w:val="00735501"/>
    <w:rsid w:val="00747E14"/>
    <w:rsid w:val="007A3D26"/>
    <w:rsid w:val="007B14D4"/>
    <w:rsid w:val="007E1BF7"/>
    <w:rsid w:val="007F2233"/>
    <w:rsid w:val="007F60C6"/>
    <w:rsid w:val="00842690"/>
    <w:rsid w:val="00845488"/>
    <w:rsid w:val="00895EDB"/>
    <w:rsid w:val="008A1E62"/>
    <w:rsid w:val="008A5404"/>
    <w:rsid w:val="008B7F28"/>
    <w:rsid w:val="008C47F7"/>
    <w:rsid w:val="008D47C0"/>
    <w:rsid w:val="008F27A3"/>
    <w:rsid w:val="0090011A"/>
    <w:rsid w:val="0091015C"/>
    <w:rsid w:val="00934DBD"/>
    <w:rsid w:val="009505D7"/>
    <w:rsid w:val="009511C9"/>
    <w:rsid w:val="00957491"/>
    <w:rsid w:val="00982A67"/>
    <w:rsid w:val="009F22A9"/>
    <w:rsid w:val="00A1577A"/>
    <w:rsid w:val="00A24733"/>
    <w:rsid w:val="00A431DC"/>
    <w:rsid w:val="00A50416"/>
    <w:rsid w:val="00A51FCF"/>
    <w:rsid w:val="00A64849"/>
    <w:rsid w:val="00A720C5"/>
    <w:rsid w:val="00A727DF"/>
    <w:rsid w:val="00A739DC"/>
    <w:rsid w:val="00A87C5A"/>
    <w:rsid w:val="00A954F9"/>
    <w:rsid w:val="00AB0746"/>
    <w:rsid w:val="00AD4EF0"/>
    <w:rsid w:val="00AF079C"/>
    <w:rsid w:val="00B00FD6"/>
    <w:rsid w:val="00B0343F"/>
    <w:rsid w:val="00B05F39"/>
    <w:rsid w:val="00B1002B"/>
    <w:rsid w:val="00B10408"/>
    <w:rsid w:val="00B105C6"/>
    <w:rsid w:val="00B26392"/>
    <w:rsid w:val="00B757EB"/>
    <w:rsid w:val="00B81F7D"/>
    <w:rsid w:val="00B932B8"/>
    <w:rsid w:val="00BB122A"/>
    <w:rsid w:val="00BD637D"/>
    <w:rsid w:val="00BF2F3A"/>
    <w:rsid w:val="00C162FC"/>
    <w:rsid w:val="00C3042E"/>
    <w:rsid w:val="00C41921"/>
    <w:rsid w:val="00C5038A"/>
    <w:rsid w:val="00CB244B"/>
    <w:rsid w:val="00CB29D9"/>
    <w:rsid w:val="00CB6804"/>
    <w:rsid w:val="00CE11FD"/>
    <w:rsid w:val="00CE6FB7"/>
    <w:rsid w:val="00CF33CA"/>
    <w:rsid w:val="00D019C3"/>
    <w:rsid w:val="00D25593"/>
    <w:rsid w:val="00D25B5C"/>
    <w:rsid w:val="00D25D86"/>
    <w:rsid w:val="00D3187D"/>
    <w:rsid w:val="00D31ADD"/>
    <w:rsid w:val="00D32580"/>
    <w:rsid w:val="00D359C9"/>
    <w:rsid w:val="00D418D9"/>
    <w:rsid w:val="00D617B7"/>
    <w:rsid w:val="00DC066E"/>
    <w:rsid w:val="00DC106F"/>
    <w:rsid w:val="00DD0DBC"/>
    <w:rsid w:val="00DD2F2B"/>
    <w:rsid w:val="00DE6628"/>
    <w:rsid w:val="00DF7A3A"/>
    <w:rsid w:val="00E060E6"/>
    <w:rsid w:val="00E07B56"/>
    <w:rsid w:val="00E14A62"/>
    <w:rsid w:val="00E75B5E"/>
    <w:rsid w:val="00E8065D"/>
    <w:rsid w:val="00E80B74"/>
    <w:rsid w:val="00E83869"/>
    <w:rsid w:val="00E90256"/>
    <w:rsid w:val="00EA0B80"/>
    <w:rsid w:val="00EA0D23"/>
    <w:rsid w:val="00ED3304"/>
    <w:rsid w:val="00ED4E87"/>
    <w:rsid w:val="00F1513D"/>
    <w:rsid w:val="00F30F59"/>
    <w:rsid w:val="00F33C9C"/>
    <w:rsid w:val="00F35606"/>
    <w:rsid w:val="00F45C52"/>
    <w:rsid w:val="00F61B4C"/>
    <w:rsid w:val="00F65201"/>
    <w:rsid w:val="00F67984"/>
    <w:rsid w:val="00F75170"/>
    <w:rsid w:val="00F815E0"/>
    <w:rsid w:val="00FB573A"/>
    <w:rsid w:val="00FC3913"/>
    <w:rsid w:val="00FD633F"/>
    <w:rsid w:val="00FE7A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date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F3A"/>
    <w:pPr>
      <w:widowControl w:val="0"/>
      <w:suppressAutoHyphens/>
    </w:pPr>
    <w:rPr>
      <w:rFonts w:eastAsia="Arial Unicode MS" w:cs="Tahoma"/>
      <w:kern w:val="1"/>
      <w:sz w:val="24"/>
      <w:szCs w:val="24"/>
      <w:lang w:eastAsia="hi-IN" w:bidi="hi-IN"/>
    </w:rPr>
  </w:style>
  <w:style w:type="paragraph" w:styleId="Heading4">
    <w:name w:val="heading 4"/>
    <w:basedOn w:val="Normal"/>
    <w:next w:val="Normal"/>
    <w:link w:val="Heading4Char"/>
    <w:uiPriority w:val="99"/>
    <w:qFormat/>
    <w:rsid w:val="00BF2F3A"/>
    <w:pPr>
      <w:keepNext/>
      <w:widowControl/>
      <w:tabs>
        <w:tab w:val="num" w:pos="864"/>
      </w:tabs>
      <w:ind w:left="864" w:hanging="864"/>
      <w:outlineLvl w:val="3"/>
    </w:pPr>
    <w:rPr>
      <w:rFonts w:eastAsia="Times New Roman" w:cs="Times New Roman"/>
      <w:i/>
      <w:iCs/>
      <w:kern w:val="0"/>
      <w:lang w:eastAsia="ar-SA" w:bidi="ar-SA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9"/>
    <w:semiHidden/>
    <w:locked/>
    <w:rPr>
      <w:rFonts w:ascii="Calibri" w:hAnsi="Calibri" w:cs="Mangal"/>
      <w:b/>
      <w:bCs/>
      <w:kern w:val="1"/>
      <w:sz w:val="25"/>
      <w:szCs w:val="25"/>
      <w:lang w:eastAsia="hi-IN" w:bidi="hi-IN"/>
    </w:rPr>
  </w:style>
  <w:style w:type="table" w:styleId="TableGrid">
    <w:name w:val="Table Grid"/>
    <w:basedOn w:val="TableNormal"/>
    <w:uiPriority w:val="99"/>
    <w:rsid w:val="00BF2F3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rsid w:val="00D617B7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D617B7"/>
    <w:rPr>
      <w:rFonts w:ascii="Tahoma" w:eastAsia="Arial Unicode MS" w:hAnsi="Tahoma" w:cs="Mangal"/>
      <w:kern w:val="1"/>
      <w:sz w:val="14"/>
      <w:szCs w:val="14"/>
      <w:lang w:eastAsia="hi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6221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</TotalTime>
  <Pages>2</Pages>
  <Words>374</Words>
  <Characters>2021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Marco Aurelio</dc:creator>
  <cp:keywords/>
  <dc:description/>
  <cp:lastModifiedBy>marco aurelio</cp:lastModifiedBy>
  <cp:revision>2</cp:revision>
  <cp:lastPrinted>2011-12-12T16:36:00Z</cp:lastPrinted>
  <dcterms:created xsi:type="dcterms:W3CDTF">2011-12-27T14:56:00Z</dcterms:created>
  <dcterms:modified xsi:type="dcterms:W3CDTF">2011-12-27T14:56:00Z</dcterms:modified>
</cp:coreProperties>
</file>